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52EBE" w14:textId="77777777" w:rsidR="0035412F" w:rsidRPr="0080033A" w:rsidRDefault="002165BD" w:rsidP="0080033A">
      <w:pPr>
        <w:spacing w:line="276" w:lineRule="auto"/>
        <w:ind w:left="90"/>
        <w:rPr>
          <w:rFonts w:ascii="TH SarabunIT๙" w:hAnsi="TH SarabunIT๙" w:cs="TH SarabunIT๙"/>
          <w:b/>
          <w:bCs/>
          <w:sz w:val="56"/>
          <w:szCs w:val="56"/>
        </w:rPr>
      </w:pPr>
      <w:r w:rsidRPr="0080033A">
        <w:rPr>
          <w:rFonts w:ascii="TH SarabunIT๙" w:hAnsi="TH SarabunIT๙" w:cs="TH SarabunIT๙"/>
          <w:noProof/>
          <w:sz w:val="31"/>
          <w:szCs w:val="31"/>
        </w:rPr>
        <w:drawing>
          <wp:inline distT="0" distB="0" distL="0" distR="0" wp14:anchorId="7A6290D6" wp14:editId="325B5030">
            <wp:extent cx="676275" cy="666750"/>
            <wp:effectExtent l="0" t="0" r="0" b="0"/>
            <wp:docPr id="4" name="Picture 2" descr="A black and white drawing of a drag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ack and white drawing of a drag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412F" w:rsidRPr="0080033A">
        <w:rPr>
          <w:rFonts w:ascii="TH SarabunIT๙" w:hAnsi="TH SarabunIT๙" w:cs="TH SarabunIT๙"/>
          <w:b/>
          <w:bCs/>
          <w:sz w:val="56"/>
          <w:szCs w:val="56"/>
          <w:cs/>
        </w:rPr>
        <w:tab/>
      </w:r>
      <w:r w:rsidR="0035412F" w:rsidRPr="0080033A">
        <w:rPr>
          <w:rFonts w:ascii="TH SarabunIT๙" w:hAnsi="TH SarabunIT๙" w:cs="TH SarabunIT๙"/>
          <w:b/>
          <w:bCs/>
          <w:sz w:val="56"/>
          <w:szCs w:val="56"/>
          <w:cs/>
        </w:rPr>
        <w:tab/>
      </w:r>
      <w:r w:rsidR="0035412F" w:rsidRPr="0080033A">
        <w:rPr>
          <w:rFonts w:ascii="TH SarabunIT๙" w:hAnsi="TH SarabunIT๙" w:cs="TH SarabunIT๙"/>
          <w:b/>
          <w:bCs/>
          <w:sz w:val="56"/>
          <w:szCs w:val="56"/>
          <w:cs/>
        </w:rPr>
        <w:tab/>
      </w:r>
      <w:r w:rsidR="0035412F" w:rsidRPr="0080033A">
        <w:rPr>
          <w:rFonts w:ascii="TH SarabunIT๙" w:hAnsi="TH SarabunIT๙" w:cs="TH SarabunIT๙"/>
          <w:b/>
          <w:bCs/>
          <w:sz w:val="56"/>
          <w:szCs w:val="56"/>
          <w:cs/>
        </w:rPr>
        <w:tab/>
        <w:t xml:space="preserve">  </w:t>
      </w:r>
      <w:r w:rsidR="0035412F" w:rsidRPr="0080033A">
        <w:rPr>
          <w:rFonts w:ascii="TH SarabunIT๙" w:hAnsi="TH SarabunIT๙" w:cs="TH SarabunIT๙"/>
          <w:b/>
          <w:bCs/>
          <w:sz w:val="58"/>
          <w:szCs w:val="58"/>
          <w:cs/>
        </w:rPr>
        <w:t>ใบเสนองาน</w:t>
      </w:r>
    </w:p>
    <w:p w14:paraId="294EE739" w14:textId="404871AF" w:rsidR="0035412F" w:rsidRPr="0080033A" w:rsidRDefault="002165BD" w:rsidP="0080033A">
      <w:pPr>
        <w:tabs>
          <w:tab w:val="left" w:pos="9000"/>
        </w:tabs>
        <w:spacing w:line="276" w:lineRule="auto"/>
        <w:rPr>
          <w:rFonts w:ascii="TH SarabunIT๙" w:hAnsi="TH SarabunIT๙" w:cs="TH SarabunIT๙"/>
          <w:noProof/>
          <w:sz w:val="32"/>
          <w:szCs w:val="32"/>
          <w:cs/>
        </w:rPr>
      </w:pPr>
      <w:r w:rsidRPr="0080033A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420113C" wp14:editId="0D4215CC">
                <wp:simplePos x="0" y="0"/>
                <wp:positionH relativeFrom="column">
                  <wp:posOffset>571500</wp:posOffset>
                </wp:positionH>
                <wp:positionV relativeFrom="paragraph">
                  <wp:posOffset>230505</wp:posOffset>
                </wp:positionV>
                <wp:extent cx="5210175" cy="26035"/>
                <wp:effectExtent l="13335" t="5715" r="5715" b="6350"/>
                <wp:wrapNone/>
                <wp:docPr id="10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0175" cy="2603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E159171" id="Line 3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8.15pt" to="455.2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">
                <v:stroke dashstyle="1 1" endcap="round"/>
              </v:line>
            </w:pict>
          </mc:Fallback>
        </mc:AlternateContent>
      </w:r>
      <w:r w:rsidR="0035412F" w:rsidRPr="0080033A">
        <w:rPr>
          <w:rFonts w:ascii="TH SarabunIT๙" w:hAnsi="TH SarabunIT๙" w:cs="TH SarabunIT๙"/>
          <w:b/>
          <w:bCs/>
          <w:sz w:val="40"/>
          <w:szCs w:val="40"/>
          <w:cs/>
        </w:rPr>
        <w:t>ส่วนงาน</w:t>
      </w:r>
      <w:r w:rsidR="0035412F" w:rsidRPr="0080033A">
        <w:rPr>
          <w:rFonts w:ascii="TH SarabunIT๙" w:hAnsi="TH SarabunIT๙" w:cs="TH SarabunIT๙"/>
          <w:sz w:val="32"/>
          <w:szCs w:val="32"/>
        </w:rPr>
        <w:t xml:space="preserve"> </w:t>
      </w:r>
      <w:r w:rsidR="0035412F" w:rsidRPr="0080033A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7749C2" w:rsidRPr="0080033A">
        <w:rPr>
          <w:rFonts w:ascii="TH SarabunIT๙" w:hAnsi="TH SarabunIT๙" w:cs="TH SarabunIT๙"/>
          <w:sz w:val="32"/>
          <w:szCs w:val="32"/>
          <w:cs/>
        </w:rPr>
        <w:t>สำนักวิชา วิทยาลัยศิลปะ สื่อ และเทคโนโลยี โทร.๑๐๕</w:t>
      </w:r>
      <w:r w:rsidR="0035412F" w:rsidRPr="0080033A">
        <w:rPr>
          <w:rFonts w:ascii="TH SarabunIT๙" w:hAnsi="TH SarabunIT๙" w:cs="TH SarabunIT๙"/>
          <w:sz w:val="32"/>
          <w:szCs w:val="32"/>
          <w:cs/>
        </w:rPr>
        <w:t xml:space="preserve">             </w:t>
      </w:r>
      <w:r w:rsidR="0035412F" w:rsidRPr="0080033A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        </w:t>
      </w:r>
    </w:p>
    <w:p w14:paraId="53093206" w14:textId="5078C3F3" w:rsidR="0035412F" w:rsidRPr="0080033A" w:rsidRDefault="002165BD" w:rsidP="0080033A">
      <w:pPr>
        <w:tabs>
          <w:tab w:val="left" w:pos="4500"/>
          <w:tab w:val="left" w:pos="9000"/>
        </w:tabs>
        <w:spacing w:line="276" w:lineRule="auto"/>
        <w:rPr>
          <w:rFonts w:ascii="TH SarabunIT๙" w:hAnsi="TH SarabunIT๙" w:cs="TH SarabunIT๙"/>
          <w:sz w:val="32"/>
          <w:szCs w:val="32"/>
          <w:cs/>
        </w:rPr>
      </w:pPr>
      <w:r w:rsidRPr="0080033A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B4AF546" wp14:editId="45B040D1">
                <wp:simplePos x="0" y="0"/>
                <wp:positionH relativeFrom="column">
                  <wp:posOffset>3183890</wp:posOffset>
                </wp:positionH>
                <wp:positionV relativeFrom="paragraph">
                  <wp:posOffset>217170</wp:posOffset>
                </wp:positionV>
                <wp:extent cx="2583180" cy="1905"/>
                <wp:effectExtent l="6350" t="12700" r="10795" b="13970"/>
                <wp:wrapNone/>
                <wp:docPr id="9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83180" cy="190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CEA8163" id="Line 37" o:spid="_x0000_s1026" style="position:absolute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7pt,17.1pt" to="454.1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">
                <v:stroke dashstyle="1 1" endcap="round"/>
              </v:line>
            </w:pict>
          </mc:Fallback>
        </mc:AlternateContent>
      </w:r>
      <w:r w:rsidRPr="0080033A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5B36938" wp14:editId="1ED85446">
                <wp:simplePos x="0" y="0"/>
                <wp:positionH relativeFrom="column">
                  <wp:posOffset>66675</wp:posOffset>
                </wp:positionH>
                <wp:positionV relativeFrom="paragraph">
                  <wp:posOffset>217170</wp:posOffset>
                </wp:positionV>
                <wp:extent cx="2834640" cy="0"/>
                <wp:effectExtent l="13335" t="12700" r="9525" b="6350"/>
                <wp:wrapNone/>
                <wp:docPr id="8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9E41A07" id="Line 3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25pt,17.1pt" to="228.4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">
                <v:stroke dashstyle="1 1" endcap="round"/>
              </v:line>
            </w:pict>
          </mc:Fallback>
        </mc:AlternateContent>
      </w:r>
      <w:r w:rsidR="0035412F" w:rsidRPr="0080033A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35412F" w:rsidRPr="0080033A">
        <w:rPr>
          <w:rFonts w:ascii="TH SarabunIT๙" w:hAnsi="TH SarabunIT๙" w:cs="TH SarabunIT๙"/>
          <w:sz w:val="32"/>
          <w:szCs w:val="32"/>
          <w:cs/>
        </w:rPr>
        <w:t xml:space="preserve">   อว ๘๓๙๓(๒๒</w:t>
      </w:r>
      <w:r w:rsidR="00D67A23">
        <w:rPr>
          <w:rFonts w:ascii="TH SarabunIT๙" w:hAnsi="TH SarabunIT๙" w:cs="TH SarabunIT๙"/>
          <w:sz w:val="32"/>
          <w:szCs w:val="32"/>
        </w:rPr>
        <w:t>)</w:t>
      </w:r>
      <w:r w:rsidR="003D2C9D" w:rsidRPr="0080033A">
        <w:rPr>
          <w:rFonts w:ascii="TH SarabunIT๙" w:hAnsi="TH SarabunIT๙" w:cs="TH SarabunIT๙"/>
          <w:sz w:val="32"/>
          <w:szCs w:val="32"/>
        </w:rPr>
        <w:t>.</w:t>
      </w:r>
      <w:r w:rsidR="003D2C9D" w:rsidRPr="0080033A">
        <w:rPr>
          <w:rFonts w:ascii="TH SarabunIT๙" w:hAnsi="TH SarabunIT๙" w:cs="TH SarabunIT๙"/>
          <w:sz w:val="32"/>
          <w:szCs w:val="32"/>
          <w:cs/>
        </w:rPr>
        <w:t>๒</w:t>
      </w:r>
      <w:r w:rsidR="0035412F" w:rsidRPr="002F4549">
        <w:rPr>
          <w:rFonts w:ascii="TH SarabunIT๙" w:hAnsi="TH SarabunIT๙" w:cs="TH SarabunIT๙"/>
          <w:sz w:val="32"/>
          <w:szCs w:val="32"/>
          <w:cs/>
        </w:rPr>
        <w:t>/</w:t>
      </w:r>
      <w:r w:rsidR="004D0A71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>๐</w:t>
      </w:r>
      <w:r w:rsidR="002F2D6F" w:rsidRPr="002B74A7">
        <w:rPr>
          <w:rFonts w:ascii="TH SarabunIT๙" w:hAnsi="TH SarabunIT๙" w:cs="TH SarabunIT๙"/>
          <w:color w:val="FF0000"/>
          <w:sz w:val="32"/>
          <w:szCs w:val="32"/>
        </w:rPr>
        <w:t>4</w:t>
      </w:r>
      <w:r w:rsidR="004D0A71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>๒</w:t>
      </w:r>
      <w:r w:rsidR="003D2C9D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>.๑</w:t>
      </w:r>
      <w:r w:rsidR="0035412F" w:rsidRPr="002F4549"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 w:rsidR="0035412F" w:rsidRPr="002F4549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วันที่ </w:t>
      </w:r>
      <w:r w:rsidR="0035412F" w:rsidRPr="002F4549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C57D55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>๑</w:t>
      </w:r>
      <w:r w:rsidR="002F2D6F" w:rsidRPr="002B74A7">
        <w:rPr>
          <w:rFonts w:ascii="TH SarabunIT๙" w:hAnsi="TH SarabunIT๙" w:cs="TH SarabunIT๙"/>
          <w:color w:val="FF0000"/>
          <w:sz w:val="32"/>
          <w:szCs w:val="32"/>
        </w:rPr>
        <w:t>8</w:t>
      </w:r>
      <w:r w:rsidR="0035412F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="00A752F0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 </w:t>
      </w:r>
      <w:r w:rsidR="0035412F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="0080033A" w:rsidRPr="002B74A7">
        <w:rPr>
          <w:rFonts w:ascii="TH SarabunIT๙" w:hAnsi="TH SarabunIT๙" w:cs="TH SarabunIT๙" w:hint="cs"/>
          <w:color w:val="FF0000"/>
          <w:sz w:val="32"/>
          <w:szCs w:val="32"/>
          <w:cs/>
        </w:rPr>
        <w:t>พฤษภาคม</w:t>
      </w:r>
      <w:r w:rsidR="00C02FD0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 </w:t>
      </w:r>
      <w:r w:rsidR="0035412F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>๒๕๖</w:t>
      </w:r>
      <w:r w:rsidR="00C57D55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>๙</w:t>
      </w:r>
      <w:r w:rsidR="0035412F" w:rsidRPr="002F4549">
        <w:rPr>
          <w:rFonts w:ascii="TH SarabunIT๙" w:hAnsi="TH SarabunIT๙" w:cs="TH SarabunIT๙"/>
          <w:sz w:val="32"/>
          <w:szCs w:val="32"/>
          <w:cs/>
        </w:rPr>
        <w:t xml:space="preserve">               </w:t>
      </w:r>
    </w:p>
    <w:p w14:paraId="1D18A480" w14:textId="77777777" w:rsidR="00EB07E0" w:rsidRPr="002B74A7" w:rsidRDefault="002165BD" w:rsidP="0080033A">
      <w:pPr>
        <w:tabs>
          <w:tab w:val="left" w:pos="9000"/>
        </w:tabs>
        <w:spacing w:line="276" w:lineRule="auto"/>
        <w:ind w:left="709" w:hanging="709"/>
        <w:rPr>
          <w:rFonts w:ascii="TH SarabunIT๙" w:hAnsi="TH SarabunIT๙" w:cs="TH SarabunIT๙"/>
          <w:sz w:val="32"/>
          <w:szCs w:val="32"/>
        </w:rPr>
      </w:pPr>
      <w:r w:rsidRPr="0080033A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C25CD7B" wp14:editId="0148CF8A">
                <wp:simplePos x="0" y="0"/>
                <wp:positionH relativeFrom="column">
                  <wp:posOffset>322580</wp:posOffset>
                </wp:positionH>
                <wp:positionV relativeFrom="paragraph">
                  <wp:posOffset>234950</wp:posOffset>
                </wp:positionV>
                <wp:extent cx="5414645" cy="0"/>
                <wp:effectExtent l="12065" t="12700" r="12065" b="6350"/>
                <wp:wrapNone/>
                <wp:docPr id="7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97FFB90" id="Line 38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4pt,18.5pt" to="451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">
                <v:stroke dashstyle="1 1" endcap="round"/>
              </v:line>
            </w:pict>
          </mc:Fallback>
        </mc:AlternateContent>
      </w:r>
      <w:r w:rsidR="0035412F" w:rsidRPr="0080033A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5412F" w:rsidRPr="0080033A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EB07E0" w:rsidRPr="002B74A7">
        <w:rPr>
          <w:rFonts w:ascii="TH SarabunIT๙" w:hAnsi="TH SarabunIT๙" w:cs="TH SarabunIT๙"/>
          <w:sz w:val="32"/>
          <w:szCs w:val="32"/>
          <w:cs/>
        </w:rPr>
        <w:t>การรับสมัครนักศึกษาระดับบัณฑิตศึกษา(ปริญญาโท หรือ ปริญญาเอก) เพื่อรับทุนผู้ช่วยสอน (</w:t>
      </w:r>
      <w:r w:rsidR="00EB07E0" w:rsidRPr="002B74A7">
        <w:rPr>
          <w:rFonts w:ascii="TH SarabunIT๙" w:hAnsi="TH SarabunIT๙" w:cs="TH SarabunIT๙"/>
          <w:sz w:val="32"/>
          <w:szCs w:val="32"/>
        </w:rPr>
        <w:t>TA)</w:t>
      </w:r>
    </w:p>
    <w:p w14:paraId="22D0F27D" w14:textId="066A5F43" w:rsidR="00A752F0" w:rsidRPr="002B74A7" w:rsidRDefault="00EB07E0" w:rsidP="0080033A">
      <w:pPr>
        <w:tabs>
          <w:tab w:val="left" w:pos="9000"/>
        </w:tabs>
        <w:spacing w:line="276" w:lineRule="auto"/>
        <w:ind w:left="709"/>
        <w:rPr>
          <w:rFonts w:ascii="TH SarabunIT๙" w:hAnsi="TH SarabunIT๙" w:cs="TH SarabunIT๙"/>
          <w:sz w:val="32"/>
          <w:szCs w:val="32"/>
        </w:rPr>
      </w:pPr>
      <w:r w:rsidRPr="002B74A7">
        <w:rPr>
          <w:rFonts w:ascii="TH SarabunIT๙" w:hAnsi="TH SarabunIT๙" w:cs="TH SarabunIT๙"/>
          <w:sz w:val="32"/>
          <w:szCs w:val="32"/>
          <w:cs/>
        </w:rPr>
        <w:t>ประจำภาคการ</w:t>
      </w:r>
      <w:r w:rsidR="0080033A" w:rsidRPr="002B74A7">
        <w:rPr>
          <w:rFonts w:ascii="TH SarabunIT๙" w:hAnsi="TH SarabunIT๙" w:cs="TH SarabunIT๙" w:hint="cs"/>
          <w:color w:val="FF0000"/>
          <w:sz w:val="32"/>
          <w:szCs w:val="32"/>
          <w:cs/>
        </w:rPr>
        <w:t>ที่</w:t>
      </w:r>
      <w:r w:rsidR="0080033A" w:rsidRPr="002B74A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0033A" w:rsidRPr="002B74A7">
        <w:rPr>
          <w:rFonts w:ascii="TH SarabunIT๙" w:hAnsi="TH SarabunIT๙" w:cs="TH SarabunIT๙"/>
          <w:color w:val="FF0000"/>
          <w:sz w:val="32"/>
          <w:szCs w:val="32"/>
        </w:rPr>
        <w:t xml:space="preserve">1 </w:t>
      </w:r>
      <w:r w:rsidRPr="002B74A7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ปีการศึกษา </w:t>
      </w:r>
      <w:r w:rsidR="00456B3A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>๒๕๖</w:t>
      </w:r>
      <w:r w:rsidR="0080033A" w:rsidRPr="002B74A7">
        <w:rPr>
          <w:rFonts w:ascii="TH SarabunIT๙" w:hAnsi="TH SarabunIT๙" w:cs="TH SarabunIT๙"/>
          <w:color w:val="FF0000"/>
          <w:sz w:val="32"/>
          <w:szCs w:val="32"/>
        </w:rPr>
        <w:t>9</w:t>
      </w:r>
    </w:p>
    <w:p w14:paraId="44F364E0" w14:textId="77777777" w:rsidR="0035412F" w:rsidRPr="002B74A7" w:rsidRDefault="0035412F" w:rsidP="0080033A">
      <w:pPr>
        <w:tabs>
          <w:tab w:val="left" w:pos="9000"/>
        </w:tabs>
        <w:spacing w:line="276" w:lineRule="auto"/>
        <w:ind w:left="709" w:hanging="709"/>
        <w:rPr>
          <w:rFonts w:ascii="TH SarabunIT๙" w:hAnsi="TH SarabunIT๙" w:cs="TH SarabunIT๙"/>
          <w:sz w:val="32"/>
          <w:szCs w:val="32"/>
        </w:rPr>
      </w:pPr>
      <w:r w:rsidRPr="002B74A7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B74A7">
        <w:rPr>
          <w:rFonts w:ascii="TH SarabunIT๙" w:hAnsi="TH SarabunIT๙" w:cs="TH SarabunIT๙"/>
          <w:sz w:val="32"/>
          <w:szCs w:val="32"/>
        </w:rPr>
        <w:tab/>
      </w:r>
      <w:r w:rsidRPr="002B74A7">
        <w:rPr>
          <w:rFonts w:ascii="TH SarabunIT๙" w:hAnsi="TH SarabunIT๙" w:cs="TH SarabunIT๙"/>
          <w:sz w:val="32"/>
          <w:szCs w:val="32"/>
          <w:cs/>
        </w:rPr>
        <w:t xml:space="preserve">คณบดี </w:t>
      </w:r>
      <w:r w:rsidRPr="002B74A7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Pr="002B74A7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Pr="002B74A7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Pr="002B74A7">
        <w:rPr>
          <w:rFonts w:ascii="TH SarabunIT๙" w:hAnsi="TH SarabunIT๙" w:cs="TH SarabunIT๙"/>
          <w:sz w:val="32"/>
          <w:szCs w:val="32"/>
          <w:cs/>
        </w:rPr>
        <w:instrText>"</w:instrText>
      </w:r>
      <w:r w:rsidRPr="002B74A7">
        <w:rPr>
          <w:rFonts w:ascii="TH SarabunIT๙" w:hAnsi="TH SarabunIT๙" w:cs="TH SarabunIT๙"/>
          <w:sz w:val="32"/>
          <w:szCs w:val="32"/>
        </w:rPr>
        <w:instrText>Company_Name</w:instrText>
      </w:r>
      <w:r w:rsidRPr="002B74A7">
        <w:rPr>
          <w:rFonts w:ascii="TH SarabunIT๙" w:hAnsi="TH SarabunIT๙" w:cs="TH SarabunIT๙"/>
          <w:sz w:val="32"/>
          <w:szCs w:val="32"/>
          <w:cs/>
        </w:rPr>
        <w:instrText xml:space="preserve">" </w:instrText>
      </w:r>
      <w:r w:rsidRPr="002B74A7">
        <w:rPr>
          <w:rFonts w:ascii="TH SarabunIT๙" w:hAnsi="TH SarabunIT๙" w:cs="TH SarabunIT๙"/>
          <w:sz w:val="32"/>
          <w:szCs w:val="32"/>
          <w:cs/>
        </w:rPr>
        <w:fldChar w:fldCharType="end"/>
      </w:r>
    </w:p>
    <w:p w14:paraId="4871B972" w14:textId="77777777" w:rsidR="0035412F" w:rsidRPr="002B74A7" w:rsidRDefault="0035412F" w:rsidP="0080033A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DE41C9C" w14:textId="3890B1E3" w:rsidR="0035412F" w:rsidRPr="002B74A7" w:rsidRDefault="0035412F" w:rsidP="0080033A">
      <w:pPr>
        <w:pStyle w:val="BodyTextIndent"/>
        <w:tabs>
          <w:tab w:val="left" w:pos="1134"/>
        </w:tabs>
        <w:spacing w:after="240"/>
        <w:ind w:right="-244"/>
        <w:jc w:val="thaiDistribute"/>
        <w:rPr>
          <w:rFonts w:ascii="TH SarabunIT๙" w:hAnsi="TH SarabunIT๙" w:cs="TH SarabunIT๙"/>
          <w:spacing w:val="-2"/>
          <w:sz w:val="32"/>
          <w:szCs w:val="32"/>
          <w:cs/>
        </w:rPr>
      </w:pPr>
      <w:r w:rsidRPr="002B74A7"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  <w:cs/>
        </w:rPr>
        <w:t>สรุปเรื่อง</w:t>
      </w:r>
      <w:r w:rsidRPr="002B74A7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B74A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="002E0041" w:rsidRPr="002B74A7">
        <w:rPr>
          <w:rFonts w:ascii="TH SarabunIT๙" w:hAnsi="TH SarabunIT๙" w:cs="TH SarabunIT๙"/>
          <w:spacing w:val="-2"/>
          <w:sz w:val="32"/>
          <w:szCs w:val="32"/>
          <w:cs/>
        </w:rPr>
        <w:t>ตามที่</w:t>
      </w:r>
      <w:r w:rsidR="007000B4" w:rsidRPr="002B74A7">
        <w:rPr>
          <w:rFonts w:ascii="TH SarabunIT๙" w:hAnsi="TH SarabunIT๙" w:cs="TH SarabunIT๙"/>
          <w:spacing w:val="-2"/>
          <w:sz w:val="32"/>
          <w:szCs w:val="32"/>
          <w:cs/>
        </w:rPr>
        <w:t>สำนักวิชา วิทยาลัยศิลปะ สื่อ และเทคโนโลยี มีความประสงค์รับสมัครนักศึกษา เพื่อรับ</w:t>
      </w:r>
      <w:r w:rsidR="00785CEF" w:rsidRPr="002B74A7">
        <w:rPr>
          <w:rFonts w:ascii="TH SarabunIT๙" w:hAnsi="TH SarabunIT๙" w:cs="TH SarabunIT๙"/>
          <w:spacing w:val="-2"/>
          <w:sz w:val="32"/>
          <w:szCs w:val="32"/>
          <w:cs/>
        </w:rPr>
        <w:t>ทุนผู้ช่วยสอน</w:t>
      </w:r>
      <w:r w:rsidR="007000B4" w:rsidRPr="002B74A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(</w:t>
      </w:r>
      <w:r w:rsidR="007000B4" w:rsidRPr="002B74A7">
        <w:rPr>
          <w:rFonts w:ascii="TH SarabunIT๙" w:hAnsi="TH SarabunIT๙" w:cs="TH SarabunIT๙"/>
          <w:spacing w:val="-2"/>
          <w:sz w:val="32"/>
          <w:szCs w:val="32"/>
        </w:rPr>
        <w:t xml:space="preserve">TA) </w:t>
      </w:r>
      <w:r w:rsidR="007000B4" w:rsidRPr="002B74A7">
        <w:rPr>
          <w:rFonts w:ascii="TH SarabunIT๙" w:hAnsi="TH SarabunIT๙" w:cs="TH SarabunIT๙"/>
          <w:spacing w:val="-2"/>
          <w:sz w:val="32"/>
          <w:szCs w:val="32"/>
          <w:cs/>
        </w:rPr>
        <w:t>ประจำ</w:t>
      </w:r>
      <w:r w:rsidR="007D2297" w:rsidRPr="002B74A7">
        <w:rPr>
          <w:rFonts w:ascii="TH SarabunIT๙" w:hAnsi="TH SarabunIT๙" w:cs="TH SarabunIT๙"/>
          <w:spacing w:val="-2"/>
          <w:sz w:val="32"/>
          <w:szCs w:val="32"/>
          <w:cs/>
        </w:rPr>
        <w:t>ภาคการศึกษา</w:t>
      </w:r>
      <w:r w:rsidR="0080033A" w:rsidRPr="002B74A7">
        <w:rPr>
          <w:rFonts w:ascii="TH SarabunIT๙" w:hAnsi="TH SarabunIT๙" w:cs="TH SarabunIT๙"/>
          <w:color w:val="FF0000"/>
          <w:spacing w:val="-2"/>
          <w:sz w:val="32"/>
          <w:szCs w:val="32"/>
          <w:cs/>
        </w:rPr>
        <w:t xml:space="preserve">ที่ </w:t>
      </w:r>
      <w:r w:rsidR="0080033A" w:rsidRPr="002B74A7">
        <w:rPr>
          <w:rFonts w:ascii="TH SarabunIT๙" w:hAnsi="TH SarabunIT๙" w:cs="TH SarabunIT๙"/>
          <w:color w:val="FF0000"/>
          <w:spacing w:val="-2"/>
          <w:sz w:val="32"/>
          <w:szCs w:val="32"/>
        </w:rPr>
        <w:t>1</w:t>
      </w:r>
      <w:r w:rsidR="007D2297" w:rsidRPr="002B74A7">
        <w:rPr>
          <w:rFonts w:ascii="TH SarabunIT๙" w:hAnsi="TH SarabunIT๙" w:cs="TH SarabunIT๙"/>
          <w:color w:val="FF0000"/>
          <w:spacing w:val="-2"/>
          <w:sz w:val="32"/>
          <w:szCs w:val="32"/>
          <w:cs/>
        </w:rPr>
        <w:t xml:space="preserve"> ปีการศึกษา </w:t>
      </w:r>
      <w:r w:rsidR="00456B3A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>๒๕๖</w:t>
      </w:r>
      <w:r w:rsidR="002F4549" w:rsidRPr="002B74A7">
        <w:rPr>
          <w:rFonts w:ascii="TH SarabunIT๙" w:hAnsi="TH SarabunIT๙" w:cs="TH SarabunIT๙"/>
          <w:color w:val="FF0000"/>
          <w:sz w:val="32"/>
          <w:szCs w:val="32"/>
        </w:rPr>
        <w:t>9</w:t>
      </w:r>
      <w:r w:rsidR="00456B3A" w:rsidRPr="002B74A7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="007000B4" w:rsidRPr="002B74A7">
        <w:rPr>
          <w:rFonts w:ascii="TH SarabunIT๙" w:hAnsi="TH SarabunIT๙" w:cs="TH SarabunIT๙"/>
          <w:spacing w:val="-2"/>
          <w:sz w:val="32"/>
          <w:szCs w:val="32"/>
          <w:cs/>
        </w:rPr>
        <w:t>เพื่อให้การดำเนินงานเป็นไปด้วยความเรียบร้อยและมีประสิทธิภาพ และสอดคล้องกับนโยบายมหาวิทยาลัยฯ จึงใคร่ขออนุมัติลงนามในประกาศรับสมัคร</w:t>
      </w:r>
      <w:r w:rsidR="005860E4" w:rsidRPr="002B74A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Pr="002B74A7">
        <w:rPr>
          <w:rFonts w:ascii="TH SarabunIT๙" w:hAnsi="TH SarabunIT๙" w:cs="TH SarabunIT๙"/>
          <w:spacing w:val="-2"/>
          <w:sz w:val="32"/>
          <w:szCs w:val="32"/>
          <w:cs/>
        </w:rPr>
        <w:t xml:space="preserve">ตามรายละเอียดที่แนบมาพร้อมนี้ </w:t>
      </w:r>
    </w:p>
    <w:p w14:paraId="432A707A" w14:textId="77777777" w:rsidR="0035412F" w:rsidRPr="002B74A7" w:rsidRDefault="0035412F" w:rsidP="0080033A">
      <w:pPr>
        <w:tabs>
          <w:tab w:val="left" w:pos="3828"/>
        </w:tabs>
        <w:spacing w:after="240" w:line="276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B74A7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กฎ/ระเบียบ/ข้อมูลที่เกี่ยวข้อง</w:t>
      </w:r>
      <w:r w:rsidRPr="002B74A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</w:t>
      </w:r>
    </w:p>
    <w:p w14:paraId="4E29D010" w14:textId="77777777" w:rsidR="0035412F" w:rsidRPr="002B74A7" w:rsidRDefault="0035412F" w:rsidP="0080033A">
      <w:pPr>
        <w:spacing w:line="276" w:lineRule="auto"/>
        <w:ind w:right="-18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B74A7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ข้อเสนอเพื่อพิจารณา</w:t>
      </w:r>
      <w:r w:rsidRPr="002B74A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</w:p>
    <w:p w14:paraId="351FC430" w14:textId="77777777" w:rsidR="0035412F" w:rsidRPr="002B74A7" w:rsidRDefault="0035412F" w:rsidP="0080033A">
      <w:pPr>
        <w:keepNext/>
        <w:spacing w:line="276" w:lineRule="auto"/>
        <w:ind w:right="-1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  <w:r w:rsidRPr="002B74A7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จึงเรียนมาเพื่อโปรดทราบ และโปรดพิจารณา หากเห็นชอบได้โปรดลงนามในเอกสารที่แนบมาพร้อมนี้ เพื่อจักได้ดำเนินการต่อไป</w:t>
      </w:r>
    </w:p>
    <w:p w14:paraId="1EB63F21" w14:textId="77777777" w:rsidR="00A752F0" w:rsidRPr="0080033A" w:rsidRDefault="00A752F0" w:rsidP="0080033A">
      <w:pPr>
        <w:keepNext/>
        <w:spacing w:line="276" w:lineRule="auto"/>
        <w:ind w:right="-1"/>
        <w:jc w:val="thaiDistribute"/>
        <w:outlineLvl w:val="0"/>
        <w:rPr>
          <w:rFonts w:ascii="TH SarabunIT๙" w:hAnsi="TH SarabunIT๙" w:cs="TH SarabunIT๙"/>
          <w:spacing w:val="-4"/>
          <w:sz w:val="31"/>
          <w:szCs w:val="31"/>
        </w:rPr>
      </w:pPr>
    </w:p>
    <w:p w14:paraId="50A098B9" w14:textId="77777777" w:rsidR="0035412F" w:rsidRPr="0080033A" w:rsidRDefault="0035412F" w:rsidP="0080033A">
      <w:pPr>
        <w:keepNext/>
        <w:spacing w:line="276" w:lineRule="auto"/>
        <w:ind w:right="-1"/>
        <w:jc w:val="thaiDistribute"/>
        <w:outlineLvl w:val="0"/>
        <w:rPr>
          <w:rFonts w:ascii="TH SarabunIT๙" w:hAnsi="TH SarabunIT๙" w:cs="TH SarabunIT๙"/>
          <w:spacing w:val="-4"/>
          <w:sz w:val="31"/>
          <w:szCs w:val="31"/>
        </w:rPr>
      </w:pPr>
    </w:p>
    <w:p w14:paraId="3C0FD2D7" w14:textId="2146C499" w:rsidR="0035412F" w:rsidRPr="0080033A" w:rsidRDefault="00A20CE1" w:rsidP="0080033A">
      <w:pPr>
        <w:keepNext/>
        <w:spacing w:line="276" w:lineRule="auto"/>
        <w:ind w:right="-1"/>
        <w:jc w:val="thaiDistribute"/>
        <w:outlineLvl w:val="0"/>
        <w:rPr>
          <w:rFonts w:ascii="TH SarabunIT๙" w:hAnsi="TH SarabunIT๙" w:cs="TH SarabunIT๙"/>
          <w:sz w:val="31"/>
          <w:szCs w:val="31"/>
        </w:rPr>
      </w:pPr>
      <w:r w:rsidRPr="0080033A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614E8B2A" wp14:editId="36DE9D42">
                <wp:simplePos x="0" y="0"/>
                <wp:positionH relativeFrom="margin">
                  <wp:align>right</wp:align>
                </wp:positionH>
                <wp:positionV relativeFrom="paragraph">
                  <wp:posOffset>121920</wp:posOffset>
                </wp:positionV>
                <wp:extent cx="2468880" cy="548640"/>
                <wp:effectExtent l="0" t="0" r="7620" b="381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605FF" w14:textId="6A121637" w:rsidR="0035412F" w:rsidRPr="002B74A7" w:rsidRDefault="0035412F" w:rsidP="0035412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0C0EED"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นางสาวพัชราภรณ์ ศรีบุญทันกุล</w:t>
                            </w:r>
                            <w:r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AF0EED0" w14:textId="7D9042CF" w:rsidR="0035412F" w:rsidRPr="002B74A7" w:rsidRDefault="00EC404B" w:rsidP="00EC404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พนักงานปฏิบัติงานช่วยสอน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4E8B2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3.2pt;margin-top:9.6pt;width:194.4pt;height:43.2pt;z-index:-251652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" stroked="f">
                <v:textbox>
                  <w:txbxContent>
                    <w:p w14:paraId="3F1605FF" w14:textId="6A121637" w:rsidR="0035412F" w:rsidRPr="002B74A7" w:rsidRDefault="0035412F" w:rsidP="0035412F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0C0EED"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นางสาวพัชราภรณ์ ศรีบุญทันกุล</w:t>
                      </w:r>
                      <w:r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AF0EED0" w14:textId="7D9042CF" w:rsidR="0035412F" w:rsidRPr="002B74A7" w:rsidRDefault="00EC404B" w:rsidP="00EC404B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พนักงานปฏิบัติงานช่วยสอน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184F95" w14:textId="3C32FBE0" w:rsidR="0035412F" w:rsidRPr="0080033A" w:rsidRDefault="0035412F" w:rsidP="0080033A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DB1D9ED" w14:textId="1B9CD390" w:rsidR="0035412F" w:rsidRPr="0080033A" w:rsidRDefault="0035412F" w:rsidP="0080033A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B0227ED" w14:textId="1DEEF149" w:rsidR="0035412F" w:rsidRPr="0080033A" w:rsidRDefault="0035412F" w:rsidP="0080033A">
      <w:pPr>
        <w:spacing w:line="276" w:lineRule="auto"/>
        <w:rPr>
          <w:rFonts w:ascii="TH SarabunIT๙" w:hAnsi="TH SarabunIT๙" w:cs="TH SarabunIT๙"/>
          <w:szCs w:val="32"/>
        </w:rPr>
      </w:pPr>
    </w:p>
    <w:p w14:paraId="3CC265DF" w14:textId="0086AEE0" w:rsidR="0035412F" w:rsidRPr="0080033A" w:rsidRDefault="0035412F" w:rsidP="0080033A">
      <w:pPr>
        <w:spacing w:line="276" w:lineRule="auto"/>
        <w:rPr>
          <w:rFonts w:ascii="TH SarabunIT๙" w:hAnsi="TH SarabunIT๙" w:cs="TH SarabunIT๙"/>
          <w:szCs w:val="32"/>
        </w:rPr>
      </w:pPr>
    </w:p>
    <w:p w14:paraId="08CAED63" w14:textId="008F2AF6" w:rsidR="0035412F" w:rsidRPr="0080033A" w:rsidRDefault="00655B1F" w:rsidP="0080033A">
      <w:pPr>
        <w:spacing w:line="276" w:lineRule="auto"/>
        <w:rPr>
          <w:rFonts w:ascii="TH SarabunIT๙" w:hAnsi="TH SarabunIT๙" w:cs="TH SarabunIT๙"/>
          <w:szCs w:val="32"/>
        </w:rPr>
      </w:pPr>
      <w:r w:rsidRPr="0080033A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6D8BB318" wp14:editId="4C7DE413">
                <wp:simplePos x="0" y="0"/>
                <wp:positionH relativeFrom="margin">
                  <wp:align>right</wp:align>
                </wp:positionH>
                <wp:positionV relativeFrom="paragraph">
                  <wp:posOffset>104760</wp:posOffset>
                </wp:positionV>
                <wp:extent cx="2468880" cy="548640"/>
                <wp:effectExtent l="0" t="0" r="762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824068" w14:textId="606D819C" w:rsidR="00F32B17" w:rsidRPr="002B74A7" w:rsidRDefault="00F32B17" w:rsidP="0035412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AA72F0"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ผู้ช่วยศาสตราจารย์ ดร.</w:t>
                            </w:r>
                            <w:proofErr w:type="spellStart"/>
                            <w:r w:rsidR="00AA72F0"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รั</w:t>
                            </w:r>
                            <w:proofErr w:type="spellEnd"/>
                            <w:r w:rsidR="00AA72F0"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ศม</w:t>
                            </w:r>
                            <w:proofErr w:type="spellStart"/>
                            <w:r w:rsidR="00AA72F0"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ิ์ลภัส</w:t>
                            </w:r>
                            <w:proofErr w:type="spellEnd"/>
                            <w:r w:rsidR="00AA72F0"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สุตีคา</w:t>
                            </w:r>
                            <w:r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6EDBB03" w14:textId="3AB1A5CC" w:rsidR="00F32B17" w:rsidRPr="002B74A7" w:rsidRDefault="00655B1F" w:rsidP="00EC404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2B74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หัวหน้าสำนักวิชาศิลปะ สื่อ และเทคโนโลยี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BB318" id="_x0000_s1027" type="#_x0000_t202" style="position:absolute;margin-left:143.2pt;margin-top:8.25pt;width:194.4pt;height:43.2pt;z-index:-251645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" stroked="f">
                <v:textbox>
                  <w:txbxContent>
                    <w:p w14:paraId="63824068" w14:textId="606D819C" w:rsidR="00F32B17" w:rsidRPr="002B74A7" w:rsidRDefault="00F32B17" w:rsidP="0035412F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AA72F0"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ผู้ช่วยศาสตราจารย์ ดร.</w:t>
                      </w:r>
                      <w:proofErr w:type="spellStart"/>
                      <w:r w:rsidR="00AA72F0"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รั</w:t>
                      </w:r>
                      <w:proofErr w:type="spellEnd"/>
                      <w:r w:rsidR="00AA72F0"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ศม</w:t>
                      </w:r>
                      <w:proofErr w:type="spellStart"/>
                      <w:r w:rsidR="00AA72F0"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ิ์ลภัส</w:t>
                      </w:r>
                      <w:proofErr w:type="spellEnd"/>
                      <w:r w:rsidR="00AA72F0"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สุตีคา</w:t>
                      </w:r>
                      <w:r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6EDBB03" w14:textId="3AB1A5CC" w:rsidR="00F32B17" w:rsidRPr="002B74A7" w:rsidRDefault="00655B1F" w:rsidP="00EC404B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2B74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หัวหน้าสำนักวิชาศิลปะ สื่อ และเทคโนโลยี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01AC7B" w14:textId="5DEA4CBF" w:rsidR="0035412F" w:rsidRDefault="0035412F" w:rsidP="0080033A">
      <w:pPr>
        <w:spacing w:line="276" w:lineRule="auto"/>
        <w:rPr>
          <w:rFonts w:ascii="TH SarabunIT๙" w:hAnsi="TH SarabunIT๙" w:cs="TH SarabunIT๙"/>
          <w:szCs w:val="32"/>
        </w:rPr>
      </w:pPr>
    </w:p>
    <w:p w14:paraId="7A93236F" w14:textId="77777777" w:rsidR="00AA72F0" w:rsidRDefault="00AA72F0" w:rsidP="0080033A">
      <w:pPr>
        <w:spacing w:line="276" w:lineRule="auto"/>
        <w:rPr>
          <w:rFonts w:ascii="TH SarabunIT๙" w:hAnsi="TH SarabunIT๙" w:cs="TH SarabunIT๙"/>
          <w:szCs w:val="32"/>
        </w:rPr>
      </w:pPr>
    </w:p>
    <w:p w14:paraId="7ACF722F" w14:textId="77777777" w:rsidR="00AA72F0" w:rsidRPr="0080033A" w:rsidRDefault="00AA72F0" w:rsidP="0080033A">
      <w:pPr>
        <w:spacing w:line="276" w:lineRule="auto"/>
        <w:rPr>
          <w:rFonts w:ascii="TH SarabunIT๙" w:hAnsi="TH SarabunIT๙" w:cs="TH SarabunIT๙"/>
          <w:szCs w:val="32"/>
        </w:rPr>
      </w:pPr>
    </w:p>
    <w:p w14:paraId="1742C965" w14:textId="77777777" w:rsidR="00B3614A" w:rsidRPr="0080033A" w:rsidRDefault="00B3614A" w:rsidP="0080033A">
      <w:pPr>
        <w:framePr w:w="9181" w:h="1482" w:hRule="exact" w:hSpace="180" w:wrap="around" w:vAnchor="text" w:hAnchor="page" w:x="1006" w:y="117"/>
        <w:spacing w:line="276" w:lineRule="auto"/>
        <w:rPr>
          <w:rFonts w:ascii="TH SarabunIT๙" w:hAnsi="TH SarabunIT๙" w:cs="TH SarabunIT๙"/>
          <w:b/>
          <w:bCs/>
          <w:sz w:val="31"/>
          <w:szCs w:val="31"/>
          <w:u w:val="single"/>
          <w:cs/>
        </w:rPr>
      </w:pPr>
      <w:r w:rsidRPr="0080033A">
        <w:rPr>
          <w:rFonts w:ascii="TH SarabunIT๙" w:hAnsi="TH SarabunIT๙" w:cs="TH SarabunIT๙"/>
          <w:b/>
          <w:bCs/>
          <w:sz w:val="31"/>
          <w:szCs w:val="31"/>
          <w:u w:val="single"/>
          <w:cs/>
        </w:rPr>
        <w:t>คำสั่ง</w:t>
      </w:r>
      <w:r w:rsidRPr="0080033A">
        <w:rPr>
          <w:rFonts w:ascii="TH SarabunIT๙" w:hAnsi="TH SarabunIT๙" w:cs="TH SarabunIT๙"/>
          <w:b/>
          <w:bCs/>
          <w:sz w:val="31"/>
          <w:szCs w:val="31"/>
          <w:cs/>
        </w:rPr>
        <w:tab/>
        <w:t>- รับทราบ</w:t>
      </w:r>
    </w:p>
    <w:p w14:paraId="7834F1F1" w14:textId="77777777" w:rsidR="00B3614A" w:rsidRPr="0080033A" w:rsidRDefault="00B3614A" w:rsidP="0080033A">
      <w:pPr>
        <w:framePr w:w="9181" w:h="1482" w:hRule="exact" w:hSpace="180" w:wrap="around" w:vAnchor="text" w:hAnchor="page" w:x="1006" w:y="117"/>
        <w:spacing w:line="276" w:lineRule="auto"/>
        <w:rPr>
          <w:rFonts w:ascii="TH SarabunIT๙" w:hAnsi="TH SarabunIT๙" w:cs="TH SarabunIT๙"/>
          <w:b/>
          <w:bCs/>
          <w:sz w:val="31"/>
          <w:szCs w:val="31"/>
        </w:rPr>
      </w:pPr>
      <w:r w:rsidRPr="0080033A">
        <w:rPr>
          <w:rFonts w:ascii="TH SarabunIT๙" w:hAnsi="TH SarabunIT๙" w:cs="TH SarabunIT๙"/>
          <w:b/>
          <w:bCs/>
          <w:sz w:val="31"/>
          <w:szCs w:val="31"/>
          <w:cs/>
        </w:rPr>
        <w:tab/>
        <w:t>- ลงนามแล้ว</w:t>
      </w:r>
    </w:p>
    <w:p w14:paraId="2232AAFB" w14:textId="77777777" w:rsidR="00B3614A" w:rsidRPr="0080033A" w:rsidRDefault="00B3614A" w:rsidP="0080033A">
      <w:pPr>
        <w:framePr w:w="9181" w:h="1482" w:hRule="exact" w:hSpace="180" w:wrap="around" w:vAnchor="text" w:hAnchor="page" w:x="1006" w:y="117"/>
        <w:spacing w:line="276" w:lineRule="auto"/>
        <w:ind w:left="720" w:firstLine="720"/>
        <w:rPr>
          <w:rFonts w:ascii="TH SarabunIT๙" w:hAnsi="TH SarabunIT๙" w:cs="TH SarabunIT๙"/>
          <w:sz w:val="31"/>
          <w:szCs w:val="31"/>
        </w:rPr>
      </w:pPr>
    </w:p>
    <w:p w14:paraId="0CD61F67" w14:textId="77777777" w:rsidR="00B3614A" w:rsidRPr="0080033A" w:rsidRDefault="00B3614A" w:rsidP="0080033A">
      <w:pPr>
        <w:framePr w:w="9181" w:h="1482" w:hRule="exact" w:hSpace="180" w:wrap="around" w:vAnchor="text" w:hAnchor="page" w:x="1006" w:y="117"/>
        <w:spacing w:line="276" w:lineRule="auto"/>
        <w:ind w:left="720" w:firstLine="720"/>
        <w:rPr>
          <w:rFonts w:ascii="TH SarabunIT๙" w:hAnsi="TH SarabunIT๙" w:cs="TH SarabunIT๙"/>
          <w:sz w:val="31"/>
          <w:szCs w:val="31"/>
        </w:rPr>
      </w:pPr>
    </w:p>
    <w:p w14:paraId="0D7F5916" w14:textId="77777777" w:rsidR="00B3614A" w:rsidRPr="0080033A" w:rsidRDefault="00B3614A" w:rsidP="0080033A">
      <w:pPr>
        <w:framePr w:w="9181" w:h="1482" w:hRule="exact" w:hSpace="180" w:wrap="around" w:vAnchor="text" w:hAnchor="page" w:x="1006" w:y="117"/>
        <w:spacing w:line="276" w:lineRule="auto"/>
        <w:ind w:left="720" w:firstLine="720"/>
        <w:rPr>
          <w:rFonts w:ascii="TH SarabunIT๙" w:hAnsi="TH SarabunIT๙" w:cs="TH SarabunIT๙"/>
          <w:sz w:val="31"/>
          <w:szCs w:val="31"/>
        </w:rPr>
      </w:pPr>
    </w:p>
    <w:p w14:paraId="698949FA" w14:textId="77777777" w:rsidR="0035412F" w:rsidRPr="0080033A" w:rsidRDefault="0035412F" w:rsidP="0080033A">
      <w:pPr>
        <w:spacing w:line="276" w:lineRule="auto"/>
        <w:rPr>
          <w:rFonts w:ascii="TH SarabunIT๙" w:hAnsi="TH SarabunIT๙" w:cs="TH SarabunIT๙"/>
          <w:szCs w:val="32"/>
        </w:rPr>
      </w:pPr>
    </w:p>
    <w:p w14:paraId="52E7E35F" w14:textId="77777777" w:rsidR="00A752F0" w:rsidRPr="0080033A" w:rsidRDefault="00A20CE1" w:rsidP="0080033A">
      <w:pPr>
        <w:spacing w:line="276" w:lineRule="auto"/>
        <w:rPr>
          <w:rFonts w:ascii="TH SarabunIT๙" w:hAnsi="TH SarabunIT๙" w:cs="TH SarabunIT๙"/>
          <w:szCs w:val="32"/>
        </w:rPr>
      </w:pPr>
      <w:r w:rsidRPr="0080033A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65FA5499" wp14:editId="60C9D795">
                <wp:simplePos x="0" y="0"/>
                <wp:positionH relativeFrom="margin">
                  <wp:posOffset>461586</wp:posOffset>
                </wp:positionH>
                <wp:positionV relativeFrom="paragraph">
                  <wp:posOffset>996758</wp:posOffset>
                </wp:positionV>
                <wp:extent cx="2466753" cy="74295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75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84833" w14:textId="2AD787A9" w:rsidR="0035412F" w:rsidRPr="002B74A7" w:rsidRDefault="0035412F" w:rsidP="0035412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B74A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405565" w:rsidRPr="002B74A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ผู้ช่วยศาสตราจารย์ ดร.วรวิชญ์ จันทร์ฉาย</w:t>
                            </w:r>
                            <w:r w:rsidRPr="002B74A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1CA38FB" w14:textId="77777777" w:rsidR="0035412F" w:rsidRPr="002B74A7" w:rsidRDefault="0035412F" w:rsidP="0035412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2B74A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คณบดีวิทยาลัยศิลปะ สื่อ และเทคโนโลยี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A5499" id="Text Box 2" o:spid="_x0000_s1028" type="#_x0000_t202" style="position:absolute;margin-left:36.35pt;margin-top:78.5pt;width:194.25pt;height:58.5pt;z-index:-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" stroked="f">
                <v:textbox>
                  <w:txbxContent>
                    <w:p w14:paraId="4C684833" w14:textId="2AD787A9" w:rsidR="0035412F" w:rsidRPr="002B74A7" w:rsidRDefault="0035412F" w:rsidP="0035412F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B74A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(</w:t>
                      </w:r>
                      <w:r w:rsidR="00405565" w:rsidRPr="002B74A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ผู้ช่วยศาสตราจารย์ ดร.วรวิชญ์ จันทร์ฉาย</w:t>
                      </w:r>
                      <w:r w:rsidRPr="002B74A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1CA38FB" w14:textId="77777777" w:rsidR="0035412F" w:rsidRPr="002B74A7" w:rsidRDefault="0035412F" w:rsidP="0035412F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2B74A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คณบดีวิทยาลัยศิลปะ สื่อ และเทคโนโลยี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752F0" w:rsidRPr="0080033A" w:rsidSect="006A540B">
      <w:headerReference w:type="even" r:id="rId8"/>
      <w:headerReference w:type="default" r:id="rId9"/>
      <w:footerReference w:type="first" r:id="rId10"/>
      <w:pgSz w:w="11906" w:h="16838" w:code="9"/>
      <w:pgMar w:top="851" w:right="1134" w:bottom="1418" w:left="1701" w:header="0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9469D" w14:textId="77777777" w:rsidR="00FA0E7F" w:rsidRDefault="00FA0E7F">
      <w:r>
        <w:separator/>
      </w:r>
    </w:p>
  </w:endnote>
  <w:endnote w:type="continuationSeparator" w:id="0">
    <w:p w14:paraId="7A727E7A" w14:textId="77777777" w:rsidR="00FA0E7F" w:rsidRDefault="00FA0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5BC36" w14:textId="77777777" w:rsidR="00882889" w:rsidRDefault="00882889" w:rsidP="0088288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AEAF7" w14:textId="77777777" w:rsidR="00FA0E7F" w:rsidRDefault="00FA0E7F">
      <w:r>
        <w:separator/>
      </w:r>
    </w:p>
  </w:footnote>
  <w:footnote w:type="continuationSeparator" w:id="0">
    <w:p w14:paraId="0C997786" w14:textId="77777777" w:rsidR="00FA0E7F" w:rsidRDefault="00FA0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25F72" w14:textId="7123A391" w:rsidR="00B84631" w:rsidRDefault="00B84631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953012">
      <w:rPr>
        <w:rStyle w:val="PageNumber"/>
        <w:noProof/>
        <w:cs/>
      </w:rPr>
      <w:t>๑</w:t>
    </w:r>
    <w:r>
      <w:rPr>
        <w:rStyle w:val="PageNumber"/>
        <w:cs/>
      </w:rPr>
      <w:fldChar w:fldCharType="end"/>
    </w:r>
  </w:p>
  <w:p w14:paraId="13048F2E" w14:textId="77777777" w:rsidR="00B84631" w:rsidRDefault="00B84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6E8B4" w14:textId="77777777" w:rsidR="00B84631" w:rsidRPr="00D6626B" w:rsidRDefault="00B84631" w:rsidP="00D6626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  <w:sz w:val="32"/>
        <w:szCs w:val="32"/>
      </w:rPr>
    </w:pPr>
  </w:p>
  <w:p w14:paraId="5F2A2D23" w14:textId="77777777" w:rsidR="00B84631" w:rsidRDefault="00B84631">
    <w:pPr>
      <w:pStyle w:val="Header"/>
      <w:rPr>
        <w:rFonts w:ascii="TH SarabunPSK" w:hAnsi="TH SarabunPSK" w:cs="TH SarabunPSK"/>
        <w:sz w:val="32"/>
        <w:szCs w:val="32"/>
      </w:rPr>
    </w:pPr>
  </w:p>
  <w:p w14:paraId="70127932" w14:textId="77777777" w:rsidR="00B84631" w:rsidRPr="00D6626B" w:rsidRDefault="00B84631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C9A"/>
    <w:multiLevelType w:val="hybridMultilevel"/>
    <w:tmpl w:val="818C5308"/>
    <w:lvl w:ilvl="0" w:tplc="F7A8B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D7F0BE0"/>
    <w:multiLevelType w:val="hybridMultilevel"/>
    <w:tmpl w:val="7C869BA0"/>
    <w:lvl w:ilvl="0" w:tplc="2B6AF80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21141E4"/>
    <w:multiLevelType w:val="hybridMultilevel"/>
    <w:tmpl w:val="5CA6B6D4"/>
    <w:lvl w:ilvl="0" w:tplc="48B001CC">
      <w:start w:val="1"/>
      <w:numFmt w:val="thaiNumbers"/>
      <w:lvlText w:val="%1."/>
      <w:lvlJc w:val="left"/>
      <w:pPr>
        <w:ind w:left="1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1" w:hanging="360"/>
      </w:pPr>
    </w:lvl>
    <w:lvl w:ilvl="2" w:tplc="0409001B" w:tentative="1">
      <w:start w:val="1"/>
      <w:numFmt w:val="lowerRoman"/>
      <w:lvlText w:val="%3."/>
      <w:lvlJc w:val="right"/>
      <w:pPr>
        <w:ind w:left="3211" w:hanging="180"/>
      </w:pPr>
    </w:lvl>
    <w:lvl w:ilvl="3" w:tplc="0409000F" w:tentative="1">
      <w:start w:val="1"/>
      <w:numFmt w:val="decimal"/>
      <w:lvlText w:val="%4."/>
      <w:lvlJc w:val="left"/>
      <w:pPr>
        <w:ind w:left="3931" w:hanging="360"/>
      </w:pPr>
    </w:lvl>
    <w:lvl w:ilvl="4" w:tplc="04090019" w:tentative="1">
      <w:start w:val="1"/>
      <w:numFmt w:val="lowerLetter"/>
      <w:lvlText w:val="%5."/>
      <w:lvlJc w:val="left"/>
      <w:pPr>
        <w:ind w:left="4651" w:hanging="360"/>
      </w:pPr>
    </w:lvl>
    <w:lvl w:ilvl="5" w:tplc="0409001B" w:tentative="1">
      <w:start w:val="1"/>
      <w:numFmt w:val="lowerRoman"/>
      <w:lvlText w:val="%6."/>
      <w:lvlJc w:val="right"/>
      <w:pPr>
        <w:ind w:left="5371" w:hanging="180"/>
      </w:pPr>
    </w:lvl>
    <w:lvl w:ilvl="6" w:tplc="0409000F" w:tentative="1">
      <w:start w:val="1"/>
      <w:numFmt w:val="decimal"/>
      <w:lvlText w:val="%7."/>
      <w:lvlJc w:val="left"/>
      <w:pPr>
        <w:ind w:left="6091" w:hanging="360"/>
      </w:pPr>
    </w:lvl>
    <w:lvl w:ilvl="7" w:tplc="04090019" w:tentative="1">
      <w:start w:val="1"/>
      <w:numFmt w:val="lowerLetter"/>
      <w:lvlText w:val="%8."/>
      <w:lvlJc w:val="left"/>
      <w:pPr>
        <w:ind w:left="6811" w:hanging="360"/>
      </w:pPr>
    </w:lvl>
    <w:lvl w:ilvl="8" w:tplc="0409001B" w:tentative="1">
      <w:start w:val="1"/>
      <w:numFmt w:val="lowerRoman"/>
      <w:lvlText w:val="%9."/>
      <w:lvlJc w:val="right"/>
      <w:pPr>
        <w:ind w:left="7531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50"/>
    <w:rsid w:val="000009B3"/>
    <w:rsid w:val="00034576"/>
    <w:rsid w:val="00041424"/>
    <w:rsid w:val="0006583D"/>
    <w:rsid w:val="000A15ED"/>
    <w:rsid w:val="000C0EED"/>
    <w:rsid w:val="000D658D"/>
    <w:rsid w:val="00107DC9"/>
    <w:rsid w:val="0011228D"/>
    <w:rsid w:val="001211D9"/>
    <w:rsid w:val="00165E11"/>
    <w:rsid w:val="00193FB7"/>
    <w:rsid w:val="001B0B9D"/>
    <w:rsid w:val="001F5E85"/>
    <w:rsid w:val="002165BD"/>
    <w:rsid w:val="0022087B"/>
    <w:rsid w:val="00234405"/>
    <w:rsid w:val="002747A4"/>
    <w:rsid w:val="002B4F6C"/>
    <w:rsid w:val="002B74A7"/>
    <w:rsid w:val="002E0041"/>
    <w:rsid w:val="002E1EB8"/>
    <w:rsid w:val="002F2D6F"/>
    <w:rsid w:val="002F4549"/>
    <w:rsid w:val="002F6EEB"/>
    <w:rsid w:val="00302F53"/>
    <w:rsid w:val="00346950"/>
    <w:rsid w:val="00350439"/>
    <w:rsid w:val="0035412F"/>
    <w:rsid w:val="00387B20"/>
    <w:rsid w:val="003A5498"/>
    <w:rsid w:val="003B0B81"/>
    <w:rsid w:val="003D2C9D"/>
    <w:rsid w:val="00405565"/>
    <w:rsid w:val="004470AA"/>
    <w:rsid w:val="00456B3A"/>
    <w:rsid w:val="004B4D7E"/>
    <w:rsid w:val="004C53C8"/>
    <w:rsid w:val="004D0A71"/>
    <w:rsid w:val="004D14E4"/>
    <w:rsid w:val="004D1C90"/>
    <w:rsid w:val="00511F55"/>
    <w:rsid w:val="00543603"/>
    <w:rsid w:val="00563136"/>
    <w:rsid w:val="005860E4"/>
    <w:rsid w:val="00587141"/>
    <w:rsid w:val="005E3EBA"/>
    <w:rsid w:val="005F4EE0"/>
    <w:rsid w:val="00655B1F"/>
    <w:rsid w:val="006A4118"/>
    <w:rsid w:val="006B17F4"/>
    <w:rsid w:val="006D16F7"/>
    <w:rsid w:val="007000B4"/>
    <w:rsid w:val="007749C2"/>
    <w:rsid w:val="00785CEF"/>
    <w:rsid w:val="007941B5"/>
    <w:rsid w:val="00795F66"/>
    <w:rsid w:val="007D2297"/>
    <w:rsid w:val="007D34DD"/>
    <w:rsid w:val="007E1557"/>
    <w:rsid w:val="007E6E95"/>
    <w:rsid w:val="0080033A"/>
    <w:rsid w:val="0080176D"/>
    <w:rsid w:val="008535D9"/>
    <w:rsid w:val="00862CBC"/>
    <w:rsid w:val="0086677E"/>
    <w:rsid w:val="008720A2"/>
    <w:rsid w:val="00882889"/>
    <w:rsid w:val="008A2218"/>
    <w:rsid w:val="008C38C2"/>
    <w:rsid w:val="008F2033"/>
    <w:rsid w:val="00904C2B"/>
    <w:rsid w:val="0091192D"/>
    <w:rsid w:val="00914C57"/>
    <w:rsid w:val="00921E9F"/>
    <w:rsid w:val="00923102"/>
    <w:rsid w:val="0092643B"/>
    <w:rsid w:val="00946E2C"/>
    <w:rsid w:val="00951D06"/>
    <w:rsid w:val="00953012"/>
    <w:rsid w:val="00990D85"/>
    <w:rsid w:val="009C74E1"/>
    <w:rsid w:val="009D74D7"/>
    <w:rsid w:val="009F11A4"/>
    <w:rsid w:val="00A20CE1"/>
    <w:rsid w:val="00A56DB0"/>
    <w:rsid w:val="00A60D81"/>
    <w:rsid w:val="00A625A2"/>
    <w:rsid w:val="00A64DF4"/>
    <w:rsid w:val="00A752F0"/>
    <w:rsid w:val="00A97E58"/>
    <w:rsid w:val="00AA72F0"/>
    <w:rsid w:val="00AB3BC8"/>
    <w:rsid w:val="00AC31C4"/>
    <w:rsid w:val="00AD0725"/>
    <w:rsid w:val="00AE01FA"/>
    <w:rsid w:val="00AE4267"/>
    <w:rsid w:val="00AF31DB"/>
    <w:rsid w:val="00B3614A"/>
    <w:rsid w:val="00B776EF"/>
    <w:rsid w:val="00B80B01"/>
    <w:rsid w:val="00B84631"/>
    <w:rsid w:val="00B8566C"/>
    <w:rsid w:val="00BC1C4A"/>
    <w:rsid w:val="00BF571A"/>
    <w:rsid w:val="00BF5D77"/>
    <w:rsid w:val="00C02FD0"/>
    <w:rsid w:val="00C13F57"/>
    <w:rsid w:val="00C57D55"/>
    <w:rsid w:val="00C87E7C"/>
    <w:rsid w:val="00C94909"/>
    <w:rsid w:val="00CE0438"/>
    <w:rsid w:val="00CF2856"/>
    <w:rsid w:val="00D35165"/>
    <w:rsid w:val="00D518B7"/>
    <w:rsid w:val="00D6626B"/>
    <w:rsid w:val="00D67A23"/>
    <w:rsid w:val="00D83772"/>
    <w:rsid w:val="00DB741A"/>
    <w:rsid w:val="00E1109B"/>
    <w:rsid w:val="00E537F1"/>
    <w:rsid w:val="00EB07E0"/>
    <w:rsid w:val="00EC404B"/>
    <w:rsid w:val="00EE0C32"/>
    <w:rsid w:val="00EF061D"/>
    <w:rsid w:val="00F116A9"/>
    <w:rsid w:val="00F137B3"/>
    <w:rsid w:val="00F23720"/>
    <w:rsid w:val="00F32B17"/>
    <w:rsid w:val="00F57925"/>
    <w:rsid w:val="00F779EB"/>
    <w:rsid w:val="00FA0E7F"/>
    <w:rsid w:val="00FB3EF2"/>
    <w:rsid w:val="00FD5371"/>
    <w:rsid w:val="00FE65AF"/>
    <w:rsid w:val="00FF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94A2A"/>
  <w15:chartTrackingRefBased/>
  <w15:docId w15:val="{8907DF07-BE55-42C6-917E-140886BC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  <w:lang w:eastAsia="en-US"/>
    </w:rPr>
  </w:style>
  <w:style w:type="paragraph" w:styleId="Heading5">
    <w:name w:val="heading 5"/>
    <w:basedOn w:val="Normal"/>
    <w:next w:val="Normal"/>
    <w:qFormat/>
    <w:rsid w:val="00BC1C4A"/>
    <w:pPr>
      <w:keepNext/>
      <w:spacing w:before="240"/>
      <w:outlineLvl w:val="4"/>
    </w:pPr>
    <w:rPr>
      <w:rFonts w:eastAsia="Cordia New" w:cs="Tahoma"/>
      <w:b/>
      <w:bCs/>
      <w:sz w:val="72"/>
      <w:szCs w:val="72"/>
      <w:lang w:eastAsia="th-TH"/>
    </w:rPr>
  </w:style>
  <w:style w:type="paragraph" w:styleId="Heading6">
    <w:name w:val="heading 6"/>
    <w:basedOn w:val="Normal"/>
    <w:next w:val="Normal"/>
    <w:qFormat/>
    <w:rsid w:val="00BC1C4A"/>
    <w:pPr>
      <w:keepNext/>
      <w:outlineLvl w:val="5"/>
    </w:pPr>
    <w:rPr>
      <w:rFonts w:eastAsia="Cordia New" w:cs="Tahoma"/>
      <w:b/>
      <w:bCs/>
      <w:sz w:val="28"/>
      <w:lang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rsid w:val="00F57925"/>
    <w:rPr>
      <w:color w:val="800080"/>
      <w:u w:val="single"/>
    </w:rPr>
  </w:style>
  <w:style w:type="character" w:styleId="Hyperlink">
    <w:name w:val="Hyperlink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rsid w:val="00D6626B"/>
    <w:pPr>
      <w:tabs>
        <w:tab w:val="center" w:pos="4153"/>
        <w:tab w:val="right" w:pos="8306"/>
      </w:tabs>
    </w:pPr>
  </w:style>
  <w:style w:type="character" w:customStyle="1" w:styleId="normaltextrun">
    <w:name w:val="normaltextrun"/>
    <w:basedOn w:val="DefaultParagraphFont"/>
    <w:rsid w:val="008A2218"/>
  </w:style>
  <w:style w:type="character" w:customStyle="1" w:styleId="eop">
    <w:name w:val="eop"/>
    <w:basedOn w:val="DefaultParagraphFont"/>
    <w:rsid w:val="008A2218"/>
  </w:style>
  <w:style w:type="paragraph" w:styleId="BodyTextIndent">
    <w:name w:val="Body Text Indent"/>
    <w:basedOn w:val="Normal"/>
    <w:link w:val="BodyTextIndentChar"/>
    <w:uiPriority w:val="99"/>
    <w:unhideWhenUsed/>
    <w:rsid w:val="0035412F"/>
    <w:pPr>
      <w:spacing w:after="120" w:line="276" w:lineRule="auto"/>
      <w:ind w:left="283"/>
    </w:pPr>
    <w:rPr>
      <w:rFonts w:ascii="Calibri" w:eastAsia="Calibri" w:hAnsi="Calibri" w:cs="Cordia New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5412F"/>
    <w:rPr>
      <w:rFonts w:ascii="Calibri" w:eastAsia="Calibri" w:hAnsi="Calibri" w:cs="Cordia New"/>
      <w:sz w:val="22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62CB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T\Downloads\&#3627;&#3609;&#3633;&#3591;&#3626;&#3639;&#3629;&#3616;&#3634;&#3618;&#3651;&#3609;&#3629;&#3609;&#3640;&#3617;&#3633;&#3605;&#3636;&#3619;&#3633;&#3610;%20&#3609;&#3624;.NMZ6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หนังสือภายในอนุมัติรับ นศ.NMZ65</Template>
  <TotalTime>25</TotalTime>
  <Pages>1</Pages>
  <Words>165</Words>
  <Characters>733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SPM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CAMT</dc:creator>
  <cp:keywords/>
  <dc:description/>
  <cp:lastModifiedBy>Patcharaphon Sribunthankul</cp:lastModifiedBy>
  <cp:revision>35</cp:revision>
  <cp:lastPrinted>2025-05-26T09:28:00Z</cp:lastPrinted>
  <dcterms:created xsi:type="dcterms:W3CDTF">2025-12-01T07:53:00Z</dcterms:created>
  <dcterms:modified xsi:type="dcterms:W3CDTF">2026-06-08T06:44:00Z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02b3484f12b014dfaccff84794c79a8223278766d2a0e5515aff80dbbaddbda5</vt:lpwstr>
  </property>
</Properties>
</file>